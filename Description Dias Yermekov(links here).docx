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74C8" w14:textId="2E6B9534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  <w:r>
        <w:rPr>
          <w:rFonts w:asciiTheme="minorHAnsi" w:hAnsiTheme="minorHAnsi"/>
          <w:b/>
          <w:bCs/>
          <w:sz w:val="28"/>
          <w:szCs w:val="32"/>
        </w:rPr>
        <w:t>Links</w:t>
      </w:r>
    </w:p>
    <w:p w14:paraId="46D2A7D6" w14:textId="77777777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</w:p>
    <w:p w14:paraId="61372A95" w14:textId="03126822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  <w:r>
        <w:rPr>
          <w:rFonts w:asciiTheme="minorHAnsi" w:hAnsiTheme="minorHAnsi"/>
          <w:b/>
          <w:bCs/>
          <w:sz w:val="28"/>
          <w:szCs w:val="32"/>
        </w:rPr>
        <w:t>All lambdas</w:t>
      </w:r>
    </w:p>
    <w:p w14:paraId="02C21437" w14:textId="6B70B8D0" w:rsidR="009411D4" w:rsidRPr="009411D4" w:rsidRDefault="009411D4" w:rsidP="009411D4">
      <w:pPr>
        <w:rPr>
          <w:rStyle w:val="Hyperlink"/>
          <w:rFonts w:asciiTheme="minorHAnsi" w:hAnsiTheme="minorHAnsi"/>
          <w:b/>
          <w:bCs/>
          <w:sz w:val="28"/>
          <w:szCs w:val="32"/>
        </w:rPr>
      </w:pPr>
      <w:r>
        <w:rPr>
          <w:rFonts w:asciiTheme="minorHAnsi" w:hAnsiTheme="minorHAnsi"/>
          <w:b/>
          <w:bCs/>
          <w:sz w:val="28"/>
          <w:szCs w:val="32"/>
        </w:rPr>
        <w:fldChar w:fldCharType="begin"/>
      </w:r>
      <w:r>
        <w:rPr>
          <w:rFonts w:asciiTheme="minorHAnsi" w:hAnsiTheme="minorHAnsi"/>
          <w:b/>
          <w:bCs/>
          <w:sz w:val="28"/>
          <w:szCs w:val="32"/>
        </w:rPr>
        <w:instrText>HYPERLINK "https://eu-central-1.console.aws.amazon.com/lambda/home?region=eu-central-1" \l "/functions?fo=and&amp;o0=%3A&amp;v0=dias_yermekov"</w:instrText>
      </w:r>
      <w:r>
        <w:rPr>
          <w:rFonts w:asciiTheme="minorHAnsi" w:hAnsiTheme="minorHAnsi"/>
          <w:b/>
          <w:bCs/>
          <w:sz w:val="28"/>
          <w:szCs w:val="32"/>
        </w:rPr>
      </w:r>
      <w:r>
        <w:rPr>
          <w:rFonts w:asciiTheme="minorHAnsi" w:hAnsiTheme="minorHAnsi"/>
          <w:b/>
          <w:bCs/>
          <w:sz w:val="28"/>
          <w:szCs w:val="32"/>
        </w:rPr>
        <w:fldChar w:fldCharType="separate"/>
      </w:r>
      <w:proofErr w:type="spellStart"/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dias_yerm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ekov</w:t>
      </w:r>
      <w:proofErr w:type="spellEnd"/>
    </w:p>
    <w:p w14:paraId="2B1293EF" w14:textId="32DA13A7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  <w:r>
        <w:rPr>
          <w:rFonts w:asciiTheme="minorHAnsi" w:hAnsiTheme="minorHAnsi"/>
          <w:b/>
          <w:bCs/>
          <w:sz w:val="28"/>
          <w:szCs w:val="32"/>
        </w:rPr>
        <w:fldChar w:fldCharType="end"/>
      </w:r>
      <w:r>
        <w:rPr>
          <w:rFonts w:asciiTheme="minorHAnsi" w:hAnsiTheme="minorHAnsi"/>
          <w:b/>
          <w:bCs/>
          <w:sz w:val="28"/>
          <w:szCs w:val="32"/>
        </w:rPr>
        <w:t>task 1</w:t>
      </w:r>
    </w:p>
    <w:p w14:paraId="0590FC15" w14:textId="1ED3903E" w:rsidR="009411D4" w:rsidRPr="009411D4" w:rsidRDefault="009411D4" w:rsidP="009411D4">
      <w:pPr>
        <w:pStyle w:val="ListParagraph"/>
        <w:numPr>
          <w:ilvl w:val="0"/>
          <w:numId w:val="24"/>
        </w:numPr>
        <w:rPr>
          <w:rStyle w:val="Hyperlink"/>
          <w:rFonts w:asciiTheme="minorHAnsi" w:hAnsiTheme="minorHAnsi"/>
          <w:b/>
          <w:bCs/>
          <w:sz w:val="28"/>
          <w:szCs w:val="32"/>
        </w:rPr>
      </w:pPr>
      <w:r>
        <w:rPr>
          <w:rFonts w:asciiTheme="minorHAnsi" w:hAnsiTheme="minorHAnsi"/>
          <w:b/>
          <w:bCs/>
          <w:sz w:val="28"/>
          <w:szCs w:val="32"/>
        </w:rPr>
        <w:fldChar w:fldCharType="begin"/>
      </w:r>
      <w:r>
        <w:rPr>
          <w:rFonts w:asciiTheme="minorHAnsi" w:hAnsiTheme="minorHAnsi"/>
          <w:b/>
          <w:bCs/>
          <w:sz w:val="28"/>
          <w:szCs w:val="32"/>
        </w:rPr>
        <w:instrText>HYPERLINK "https://eu-central-1.console.aws.amazon.com/lambda/home?region=eu-central-1" \l "/functions/dias_yermekov_json_parse"</w:instrText>
      </w:r>
      <w:r>
        <w:rPr>
          <w:rFonts w:asciiTheme="minorHAnsi" w:hAnsiTheme="minorHAnsi"/>
          <w:b/>
          <w:bCs/>
          <w:sz w:val="28"/>
          <w:szCs w:val="32"/>
        </w:rPr>
      </w:r>
      <w:r>
        <w:rPr>
          <w:rFonts w:asciiTheme="minorHAnsi" w:hAnsiTheme="minorHAnsi"/>
          <w:b/>
          <w:bCs/>
          <w:sz w:val="28"/>
          <w:szCs w:val="32"/>
        </w:rPr>
        <w:fldChar w:fldCharType="separate"/>
      </w:r>
      <w:proofErr w:type="spellStart"/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d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i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as_yer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m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ekov_js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o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n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_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parse</w:t>
      </w:r>
      <w:proofErr w:type="spellEnd"/>
    </w:p>
    <w:p w14:paraId="6C6EFDA2" w14:textId="2CC8E2A4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  <w:r>
        <w:rPr>
          <w:rFonts w:asciiTheme="minorHAnsi" w:hAnsiTheme="minorHAnsi"/>
          <w:b/>
          <w:bCs/>
          <w:sz w:val="28"/>
          <w:szCs w:val="32"/>
        </w:rPr>
        <w:fldChar w:fldCharType="end"/>
      </w:r>
      <w:r>
        <w:rPr>
          <w:rFonts w:asciiTheme="minorHAnsi" w:hAnsiTheme="minorHAnsi"/>
          <w:b/>
          <w:bCs/>
          <w:sz w:val="28"/>
          <w:szCs w:val="32"/>
        </w:rPr>
        <w:t>task 2</w:t>
      </w:r>
    </w:p>
    <w:p w14:paraId="27418DBC" w14:textId="2C2D5843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  <w:proofErr w:type="spellStart"/>
      <w:r>
        <w:rPr>
          <w:rFonts w:asciiTheme="minorHAnsi" w:hAnsiTheme="minorHAnsi"/>
          <w:b/>
          <w:bCs/>
          <w:sz w:val="28"/>
          <w:szCs w:val="32"/>
        </w:rPr>
        <w:t>lamdas</w:t>
      </w:r>
      <w:proofErr w:type="spellEnd"/>
    </w:p>
    <w:p w14:paraId="0D036267" w14:textId="55D1F0BE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  <w:hyperlink r:id="rId8" w:anchor="/functions/dias_yermekov_redshift_load_test_data?tab=configure" w:history="1">
        <w:proofErr w:type="spellStart"/>
        <w:r w:rsidRPr="009411D4">
          <w:rPr>
            <w:rStyle w:val="Hyperlink"/>
            <w:rFonts w:asciiTheme="minorHAnsi" w:hAnsiTheme="minorHAnsi"/>
            <w:b/>
            <w:bCs/>
            <w:sz w:val="28"/>
            <w:szCs w:val="32"/>
          </w:rPr>
          <w:t>dias_yermekov_redshift_load</w:t>
        </w:r>
        <w:r w:rsidRPr="009411D4">
          <w:rPr>
            <w:rStyle w:val="Hyperlink"/>
            <w:rFonts w:asciiTheme="minorHAnsi" w:hAnsiTheme="minorHAnsi"/>
            <w:b/>
            <w:bCs/>
            <w:sz w:val="28"/>
            <w:szCs w:val="32"/>
          </w:rPr>
          <w:t>_</w:t>
        </w:r>
        <w:r w:rsidRPr="009411D4">
          <w:rPr>
            <w:rStyle w:val="Hyperlink"/>
            <w:rFonts w:asciiTheme="minorHAnsi" w:hAnsiTheme="minorHAnsi"/>
            <w:b/>
            <w:bCs/>
            <w:sz w:val="28"/>
            <w:szCs w:val="32"/>
          </w:rPr>
          <w:t>test_data</w:t>
        </w:r>
        <w:proofErr w:type="spellEnd"/>
      </w:hyperlink>
    </w:p>
    <w:p w14:paraId="740FD4A3" w14:textId="2D6DC5CD" w:rsidR="009411D4" w:rsidRPr="009411D4" w:rsidRDefault="009411D4" w:rsidP="005D302C">
      <w:pPr>
        <w:rPr>
          <w:rStyle w:val="Hyperlink"/>
          <w:rFonts w:asciiTheme="minorHAnsi" w:hAnsiTheme="minorHAnsi"/>
          <w:b/>
          <w:bCs/>
          <w:sz w:val="28"/>
          <w:szCs w:val="32"/>
        </w:rPr>
      </w:pPr>
      <w:r>
        <w:rPr>
          <w:rFonts w:asciiTheme="minorHAnsi" w:hAnsiTheme="minorHAnsi"/>
          <w:b/>
          <w:bCs/>
          <w:sz w:val="28"/>
          <w:szCs w:val="32"/>
        </w:rPr>
        <w:fldChar w:fldCharType="begin"/>
      </w:r>
      <w:r>
        <w:rPr>
          <w:rFonts w:asciiTheme="minorHAnsi" w:hAnsiTheme="minorHAnsi"/>
          <w:b/>
          <w:bCs/>
          <w:sz w:val="28"/>
          <w:szCs w:val="32"/>
        </w:rPr>
        <w:instrText>HYPERLINK "https://eu-central-1.console.aws.amazon.com/lambda/home?region=eu-central-1" \l "/functions/dias_yermekov_redshift_update?tab=code"</w:instrText>
      </w:r>
      <w:r>
        <w:rPr>
          <w:rFonts w:asciiTheme="minorHAnsi" w:hAnsiTheme="minorHAnsi"/>
          <w:b/>
          <w:bCs/>
          <w:sz w:val="28"/>
          <w:szCs w:val="32"/>
        </w:rPr>
      </w:r>
      <w:r>
        <w:rPr>
          <w:rFonts w:asciiTheme="minorHAnsi" w:hAnsiTheme="minorHAnsi"/>
          <w:b/>
          <w:bCs/>
          <w:sz w:val="28"/>
          <w:szCs w:val="32"/>
        </w:rPr>
        <w:fldChar w:fldCharType="separate"/>
      </w:r>
      <w:proofErr w:type="spellStart"/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dias_yermekov_reds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h</w:t>
      </w:r>
      <w:r w:rsidRPr="009411D4">
        <w:rPr>
          <w:rStyle w:val="Hyperlink"/>
          <w:rFonts w:asciiTheme="minorHAnsi" w:hAnsiTheme="minorHAnsi"/>
          <w:b/>
          <w:bCs/>
          <w:sz w:val="28"/>
          <w:szCs w:val="32"/>
        </w:rPr>
        <w:t>ift_update</w:t>
      </w:r>
      <w:proofErr w:type="spellEnd"/>
    </w:p>
    <w:p w14:paraId="492789A8" w14:textId="17D2DB08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  <w:r>
        <w:rPr>
          <w:rFonts w:asciiTheme="minorHAnsi" w:hAnsiTheme="minorHAnsi"/>
          <w:b/>
          <w:bCs/>
          <w:sz w:val="28"/>
          <w:szCs w:val="32"/>
        </w:rPr>
        <w:fldChar w:fldCharType="end"/>
      </w:r>
      <w:r w:rsidRPr="009411D4">
        <w:rPr>
          <w:rFonts w:asciiTheme="minorHAnsi" w:hAnsiTheme="minorHAnsi"/>
          <w:b/>
          <w:bCs/>
          <w:sz w:val="28"/>
          <w:szCs w:val="32"/>
        </w:rPr>
        <w:t xml:space="preserve"> </w:t>
      </w:r>
      <w:hyperlink r:id="rId9" w:anchor="/functions/dias_yermekov_redshift_upd_test?tab=code" w:history="1">
        <w:proofErr w:type="spellStart"/>
        <w:r w:rsidRPr="009411D4">
          <w:rPr>
            <w:rStyle w:val="Hyperlink"/>
            <w:rFonts w:asciiTheme="minorHAnsi" w:hAnsiTheme="minorHAnsi"/>
            <w:b/>
            <w:bCs/>
            <w:sz w:val="28"/>
            <w:szCs w:val="32"/>
          </w:rPr>
          <w:t>dias_yermekov_redshift_upd_test</w:t>
        </w:r>
        <w:proofErr w:type="spellEnd"/>
      </w:hyperlink>
    </w:p>
    <w:p w14:paraId="28C34E69" w14:textId="7A8ED7D9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  <w:r>
        <w:rPr>
          <w:rFonts w:asciiTheme="minorHAnsi" w:hAnsiTheme="minorHAnsi"/>
          <w:b/>
          <w:bCs/>
          <w:sz w:val="28"/>
          <w:szCs w:val="32"/>
        </w:rPr>
        <w:t>state machine</w:t>
      </w:r>
    </w:p>
    <w:p w14:paraId="74461D4D" w14:textId="74E1386E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  <w:hyperlink r:id="rId10" w:anchor="/statemachines/view/arn:aws:states:eu-central-1:260586643565:stateMachine:dias_yermekov_state_machine" w:history="1">
        <w:proofErr w:type="spellStart"/>
        <w:r w:rsidRPr="009411D4">
          <w:rPr>
            <w:rStyle w:val="Hyperlink"/>
            <w:rFonts w:asciiTheme="minorHAnsi" w:hAnsiTheme="minorHAnsi"/>
            <w:b/>
            <w:bCs/>
            <w:sz w:val="28"/>
            <w:szCs w:val="32"/>
          </w:rPr>
          <w:t>dias_yermekov_state</w:t>
        </w:r>
        <w:r w:rsidRPr="009411D4">
          <w:rPr>
            <w:rStyle w:val="Hyperlink"/>
            <w:rFonts w:asciiTheme="minorHAnsi" w:hAnsiTheme="minorHAnsi"/>
            <w:b/>
            <w:bCs/>
            <w:sz w:val="28"/>
            <w:szCs w:val="32"/>
          </w:rPr>
          <w:t>_</w:t>
        </w:r>
        <w:r w:rsidRPr="009411D4">
          <w:rPr>
            <w:rStyle w:val="Hyperlink"/>
            <w:rFonts w:asciiTheme="minorHAnsi" w:hAnsiTheme="minorHAnsi"/>
            <w:b/>
            <w:bCs/>
            <w:sz w:val="28"/>
            <w:szCs w:val="32"/>
          </w:rPr>
          <w:t>machine</w:t>
        </w:r>
        <w:proofErr w:type="spellEnd"/>
      </w:hyperlink>
    </w:p>
    <w:p w14:paraId="5598DB2F" w14:textId="77777777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</w:p>
    <w:p w14:paraId="44C22734" w14:textId="47252C08" w:rsidR="009411D4" w:rsidRDefault="009411D4" w:rsidP="005D302C">
      <w:pPr>
        <w:rPr>
          <w:rFonts w:asciiTheme="minorHAnsi" w:hAnsiTheme="minorHAnsi"/>
          <w:b/>
          <w:bCs/>
          <w:sz w:val="28"/>
          <w:szCs w:val="32"/>
        </w:rPr>
      </w:pPr>
      <w:r>
        <w:rPr>
          <w:rFonts w:asciiTheme="minorHAnsi" w:hAnsiTheme="minorHAnsi"/>
          <w:b/>
          <w:bCs/>
          <w:sz w:val="28"/>
          <w:szCs w:val="32"/>
        </w:rPr>
        <w:t>Description</w:t>
      </w:r>
    </w:p>
    <w:p w14:paraId="0054C792" w14:textId="51550A92" w:rsidR="005D302C" w:rsidRPr="005D302C" w:rsidRDefault="005D302C" w:rsidP="005D302C">
      <w:pPr>
        <w:rPr>
          <w:rFonts w:asciiTheme="minorHAnsi" w:hAnsiTheme="minorHAnsi"/>
          <w:b/>
          <w:bCs/>
          <w:sz w:val="28"/>
          <w:szCs w:val="32"/>
        </w:rPr>
      </w:pPr>
      <w:r w:rsidRPr="005D302C">
        <w:rPr>
          <w:rFonts w:asciiTheme="minorHAnsi" w:hAnsiTheme="minorHAnsi"/>
          <w:b/>
          <w:bCs/>
          <w:sz w:val="28"/>
          <w:szCs w:val="32"/>
        </w:rPr>
        <w:t>Lambda (Python)</w:t>
      </w:r>
    </w:p>
    <w:p w14:paraId="4F78E103" w14:textId="77777777" w:rsidR="005D302C" w:rsidRPr="005D302C" w:rsidRDefault="005D302C" w:rsidP="005D302C">
      <w:pPr>
        <w:numPr>
          <w:ilvl w:val="0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b/>
          <w:bCs/>
          <w:sz w:val="28"/>
          <w:szCs w:val="32"/>
        </w:rPr>
        <w:t>Creation of Lambda</w:t>
      </w:r>
    </w:p>
    <w:p w14:paraId="6B5D1A0A" w14:textId="77777777" w:rsidR="005D302C" w:rsidRPr="005D302C" w:rsidRDefault="005D302C" w:rsidP="005D302C">
      <w:pPr>
        <w:numPr>
          <w:ilvl w:val="1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Create a new Lambda function in AWS Console.</w:t>
      </w:r>
    </w:p>
    <w:p w14:paraId="6DBCD3B6" w14:textId="77777777" w:rsidR="005D302C" w:rsidRPr="005D302C" w:rsidRDefault="005D302C" w:rsidP="005D302C">
      <w:pPr>
        <w:numPr>
          <w:ilvl w:val="1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 xml:space="preserve">Select runtime </w:t>
      </w:r>
      <w:r w:rsidRPr="005D302C">
        <w:rPr>
          <w:rFonts w:asciiTheme="minorHAnsi" w:hAnsiTheme="minorHAnsi"/>
          <w:b/>
          <w:bCs/>
          <w:sz w:val="28"/>
          <w:szCs w:val="32"/>
        </w:rPr>
        <w:t>Python</w:t>
      </w:r>
      <w:r w:rsidRPr="005D302C">
        <w:rPr>
          <w:rFonts w:asciiTheme="minorHAnsi" w:hAnsiTheme="minorHAnsi"/>
          <w:sz w:val="28"/>
          <w:szCs w:val="32"/>
        </w:rPr>
        <w:t>.</w:t>
      </w:r>
    </w:p>
    <w:p w14:paraId="0012E47B" w14:textId="15DE31B9" w:rsidR="005D302C" w:rsidRPr="005D302C" w:rsidRDefault="005D302C" w:rsidP="005D302C">
      <w:pPr>
        <w:numPr>
          <w:ilvl w:val="1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Upload the code inline, using a Lambda Layer.</w:t>
      </w:r>
    </w:p>
    <w:p w14:paraId="6FD403CB" w14:textId="77777777" w:rsidR="005D302C" w:rsidRPr="005D302C" w:rsidRDefault="005D302C" w:rsidP="005D302C">
      <w:pPr>
        <w:numPr>
          <w:ilvl w:val="0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b/>
          <w:bCs/>
          <w:sz w:val="28"/>
          <w:szCs w:val="32"/>
        </w:rPr>
        <w:t>Connection to Database (Redshift)</w:t>
      </w:r>
    </w:p>
    <w:p w14:paraId="7BA36DF3" w14:textId="77777777" w:rsidR="005D302C" w:rsidRPr="005D302C" w:rsidRDefault="005D302C" w:rsidP="005D302C">
      <w:pPr>
        <w:numPr>
          <w:ilvl w:val="1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 xml:space="preserve">Place Lambda in the correct </w:t>
      </w:r>
      <w:r w:rsidRPr="005D302C">
        <w:rPr>
          <w:rFonts w:asciiTheme="minorHAnsi" w:hAnsiTheme="minorHAnsi"/>
          <w:b/>
          <w:bCs/>
          <w:sz w:val="28"/>
          <w:szCs w:val="32"/>
        </w:rPr>
        <w:t>VPC</w:t>
      </w:r>
      <w:r w:rsidRPr="005D302C">
        <w:rPr>
          <w:rFonts w:asciiTheme="minorHAnsi" w:hAnsiTheme="minorHAnsi"/>
          <w:sz w:val="28"/>
          <w:szCs w:val="32"/>
        </w:rPr>
        <w:t>, with subnets and security group that allow access to Redshift on port 5439.</w:t>
      </w:r>
    </w:p>
    <w:p w14:paraId="47BDFF82" w14:textId="77777777" w:rsidR="005D302C" w:rsidRPr="005D302C" w:rsidRDefault="005D302C" w:rsidP="005D302C">
      <w:pPr>
        <w:numPr>
          <w:ilvl w:val="1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In the code:</w:t>
      </w:r>
    </w:p>
    <w:p w14:paraId="5EFFFE5C" w14:textId="77777777" w:rsidR="005D302C" w:rsidRPr="005D302C" w:rsidRDefault="005D302C" w:rsidP="005D302C">
      <w:pPr>
        <w:numPr>
          <w:ilvl w:val="2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 xml:space="preserve">Connect to Redshift using </w:t>
      </w:r>
      <w:proofErr w:type="spellStart"/>
      <w:r w:rsidRPr="005D302C">
        <w:rPr>
          <w:rFonts w:asciiTheme="minorHAnsi" w:hAnsiTheme="minorHAnsi"/>
          <w:sz w:val="28"/>
          <w:szCs w:val="32"/>
        </w:rPr>
        <w:t>redshift_</w:t>
      </w:r>
      <w:proofErr w:type="gramStart"/>
      <w:r w:rsidRPr="005D302C">
        <w:rPr>
          <w:rFonts w:asciiTheme="minorHAnsi" w:hAnsiTheme="minorHAnsi"/>
          <w:sz w:val="28"/>
          <w:szCs w:val="32"/>
        </w:rPr>
        <w:t>connector.connect</w:t>
      </w:r>
      <w:proofErr w:type="spellEnd"/>
      <w:proofErr w:type="gramEnd"/>
      <w:r w:rsidRPr="005D302C">
        <w:rPr>
          <w:rFonts w:asciiTheme="minorHAnsi" w:hAnsiTheme="minorHAnsi"/>
          <w:sz w:val="28"/>
          <w:szCs w:val="32"/>
        </w:rPr>
        <w:t>().</w:t>
      </w:r>
    </w:p>
    <w:p w14:paraId="1DCDEAFD" w14:textId="77777777" w:rsidR="005D302C" w:rsidRPr="005D302C" w:rsidRDefault="005D302C" w:rsidP="005D302C">
      <w:pPr>
        <w:numPr>
          <w:ilvl w:val="2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Use a cursor to execute SQL queries.</w:t>
      </w:r>
    </w:p>
    <w:p w14:paraId="7FBC9E09" w14:textId="77777777" w:rsidR="005D302C" w:rsidRPr="005D302C" w:rsidRDefault="005D302C" w:rsidP="005D302C">
      <w:pPr>
        <w:numPr>
          <w:ilvl w:val="2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Commit transactions after INSERT/UPDATE.</w:t>
      </w:r>
    </w:p>
    <w:p w14:paraId="0207ACF8" w14:textId="77777777" w:rsidR="005D302C" w:rsidRPr="005D302C" w:rsidRDefault="005D302C" w:rsidP="005D302C">
      <w:pPr>
        <w:numPr>
          <w:ilvl w:val="2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Close both cursor and connection.</w:t>
      </w:r>
    </w:p>
    <w:p w14:paraId="7B835692" w14:textId="77777777" w:rsidR="005D302C" w:rsidRPr="005D302C" w:rsidRDefault="005D302C" w:rsidP="005D302C">
      <w:pPr>
        <w:numPr>
          <w:ilvl w:val="0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b/>
          <w:bCs/>
          <w:sz w:val="28"/>
          <w:szCs w:val="32"/>
        </w:rPr>
        <w:t>Parsing the response</w:t>
      </w:r>
    </w:p>
    <w:p w14:paraId="789D0CE2" w14:textId="77777777" w:rsidR="005D302C" w:rsidRPr="005D302C" w:rsidRDefault="005D302C" w:rsidP="005D302C">
      <w:pPr>
        <w:numPr>
          <w:ilvl w:val="1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 xml:space="preserve">Run SQL queries (e.g., SELECT </w:t>
      </w:r>
      <w:proofErr w:type="gramStart"/>
      <w:r w:rsidRPr="005D302C">
        <w:rPr>
          <w:rFonts w:asciiTheme="minorHAnsi" w:hAnsiTheme="minorHAnsi"/>
          <w:sz w:val="28"/>
          <w:szCs w:val="32"/>
        </w:rPr>
        <w:t>COUNT(</w:t>
      </w:r>
      <w:proofErr w:type="gramEnd"/>
      <w:r w:rsidRPr="005D302C">
        <w:rPr>
          <w:rFonts w:asciiTheme="minorHAnsi" w:hAnsiTheme="minorHAnsi"/>
          <w:sz w:val="28"/>
          <w:szCs w:val="32"/>
        </w:rPr>
        <w:t>*) ...).</w:t>
      </w:r>
    </w:p>
    <w:p w14:paraId="3C0435F5" w14:textId="77777777" w:rsidR="005D302C" w:rsidRPr="005D302C" w:rsidRDefault="005D302C" w:rsidP="005D302C">
      <w:pPr>
        <w:numPr>
          <w:ilvl w:val="1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Extract the result from the cursor (</w:t>
      </w:r>
      <w:proofErr w:type="spellStart"/>
      <w:proofErr w:type="gramStart"/>
      <w:r w:rsidRPr="005D302C">
        <w:rPr>
          <w:rFonts w:asciiTheme="minorHAnsi" w:hAnsiTheme="minorHAnsi"/>
          <w:sz w:val="28"/>
          <w:szCs w:val="32"/>
        </w:rPr>
        <w:t>cursor.fetchone</w:t>
      </w:r>
      <w:proofErr w:type="spellEnd"/>
      <w:r w:rsidRPr="005D302C">
        <w:rPr>
          <w:rFonts w:asciiTheme="minorHAnsi" w:hAnsiTheme="minorHAnsi"/>
          <w:sz w:val="28"/>
          <w:szCs w:val="32"/>
        </w:rPr>
        <w:t>()[</w:t>
      </w:r>
      <w:proofErr w:type="gramEnd"/>
      <w:r w:rsidRPr="005D302C">
        <w:rPr>
          <w:rFonts w:asciiTheme="minorHAnsi" w:hAnsiTheme="minorHAnsi"/>
          <w:sz w:val="28"/>
          <w:szCs w:val="32"/>
        </w:rPr>
        <w:t>0]).</w:t>
      </w:r>
    </w:p>
    <w:p w14:paraId="0896DB96" w14:textId="77777777" w:rsidR="005D302C" w:rsidRPr="005D302C" w:rsidRDefault="005D302C" w:rsidP="005D302C">
      <w:pPr>
        <w:numPr>
          <w:ilvl w:val="1"/>
          <w:numId w:val="22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Return a simple JSON response from Lambda:</w:t>
      </w:r>
    </w:p>
    <w:p w14:paraId="1E72CC55" w14:textId="77777777" w:rsidR="005D302C" w:rsidRPr="005D302C" w:rsidRDefault="005D302C" w:rsidP="005D302C">
      <w:p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lastRenderedPageBreak/>
        <w:t>return {</w:t>
      </w:r>
    </w:p>
    <w:p w14:paraId="35158D41" w14:textId="445E0141" w:rsidR="005D302C" w:rsidRPr="005D302C" w:rsidRDefault="005D302C" w:rsidP="005D302C">
      <w:pPr>
        <w:ind w:firstLine="720"/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"</w:t>
      </w:r>
      <w:proofErr w:type="spellStart"/>
      <w:r w:rsidRPr="005D302C">
        <w:rPr>
          <w:rFonts w:asciiTheme="minorHAnsi" w:hAnsiTheme="minorHAnsi"/>
          <w:sz w:val="28"/>
          <w:szCs w:val="32"/>
        </w:rPr>
        <w:t>statusCode</w:t>
      </w:r>
      <w:proofErr w:type="spellEnd"/>
      <w:r w:rsidRPr="005D302C">
        <w:rPr>
          <w:rFonts w:asciiTheme="minorHAnsi" w:hAnsiTheme="minorHAnsi"/>
          <w:sz w:val="28"/>
          <w:szCs w:val="32"/>
        </w:rPr>
        <w:t>": 200,</w:t>
      </w:r>
    </w:p>
    <w:p w14:paraId="16D8CF2E" w14:textId="79E1D1F1" w:rsidR="005D302C" w:rsidRPr="005D302C" w:rsidRDefault="005D302C" w:rsidP="005D302C">
      <w:pPr>
        <w:ind w:firstLine="720"/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 xml:space="preserve"> "</w:t>
      </w:r>
      <w:proofErr w:type="spellStart"/>
      <w:proofErr w:type="gramStart"/>
      <w:r w:rsidRPr="005D302C">
        <w:rPr>
          <w:rFonts w:asciiTheme="minorHAnsi" w:hAnsiTheme="minorHAnsi"/>
          <w:sz w:val="28"/>
          <w:szCs w:val="32"/>
        </w:rPr>
        <w:t>inserted</w:t>
      </w:r>
      <w:proofErr w:type="gramEnd"/>
      <w:r w:rsidRPr="005D302C">
        <w:rPr>
          <w:rFonts w:asciiTheme="minorHAnsi" w:hAnsiTheme="minorHAnsi"/>
          <w:sz w:val="28"/>
          <w:szCs w:val="32"/>
        </w:rPr>
        <w:t>_count</w:t>
      </w:r>
      <w:proofErr w:type="spellEnd"/>
      <w:r w:rsidRPr="005D302C">
        <w:rPr>
          <w:rFonts w:asciiTheme="minorHAnsi" w:hAnsiTheme="minorHAnsi"/>
          <w:sz w:val="28"/>
          <w:szCs w:val="32"/>
        </w:rPr>
        <w:t xml:space="preserve">": </w:t>
      </w:r>
      <w:proofErr w:type="spellStart"/>
      <w:r w:rsidRPr="005D302C">
        <w:rPr>
          <w:rFonts w:asciiTheme="minorHAnsi" w:hAnsiTheme="minorHAnsi"/>
          <w:sz w:val="28"/>
          <w:szCs w:val="32"/>
        </w:rPr>
        <w:t>inserted_count</w:t>
      </w:r>
      <w:proofErr w:type="spellEnd"/>
    </w:p>
    <w:p w14:paraId="4FD4D3CF" w14:textId="72948C99" w:rsidR="005D302C" w:rsidRPr="005D302C" w:rsidRDefault="005D302C" w:rsidP="005D302C">
      <w:pPr>
        <w:ind w:firstLine="720"/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}</w:t>
      </w:r>
    </w:p>
    <w:p w14:paraId="32CE9A6B" w14:textId="77777777" w:rsidR="005D302C" w:rsidRPr="005D302C" w:rsidRDefault="005D302C" w:rsidP="005D302C">
      <w:pPr>
        <w:rPr>
          <w:rFonts w:asciiTheme="minorHAnsi" w:hAnsiTheme="minorHAnsi"/>
          <w:b/>
          <w:bCs/>
          <w:sz w:val="28"/>
          <w:szCs w:val="32"/>
        </w:rPr>
      </w:pPr>
      <w:r w:rsidRPr="005D302C">
        <w:rPr>
          <w:rFonts w:asciiTheme="minorHAnsi" w:hAnsiTheme="minorHAnsi"/>
          <w:b/>
          <w:bCs/>
          <w:sz w:val="28"/>
          <w:szCs w:val="32"/>
        </w:rPr>
        <w:t>Step Functions</w:t>
      </w:r>
    </w:p>
    <w:p w14:paraId="3B06DC21" w14:textId="77777777" w:rsidR="005D302C" w:rsidRPr="005D302C" w:rsidRDefault="005D302C" w:rsidP="005D302C">
      <w:pPr>
        <w:numPr>
          <w:ilvl w:val="0"/>
          <w:numId w:val="23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b/>
          <w:bCs/>
          <w:sz w:val="28"/>
          <w:szCs w:val="32"/>
        </w:rPr>
        <w:t>Creation</w:t>
      </w:r>
    </w:p>
    <w:p w14:paraId="1137AEFD" w14:textId="77777777" w:rsidR="005D302C" w:rsidRPr="005D302C" w:rsidRDefault="005D302C" w:rsidP="005D302C">
      <w:pPr>
        <w:numPr>
          <w:ilvl w:val="1"/>
          <w:numId w:val="23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 xml:space="preserve">Create a new </w:t>
      </w:r>
      <w:r w:rsidRPr="005D302C">
        <w:rPr>
          <w:rFonts w:asciiTheme="minorHAnsi" w:hAnsiTheme="minorHAnsi"/>
          <w:b/>
          <w:bCs/>
          <w:sz w:val="28"/>
          <w:szCs w:val="32"/>
        </w:rPr>
        <w:t>State Machine</w:t>
      </w:r>
      <w:r w:rsidRPr="005D302C">
        <w:rPr>
          <w:rFonts w:asciiTheme="minorHAnsi" w:hAnsiTheme="minorHAnsi"/>
          <w:sz w:val="28"/>
          <w:szCs w:val="32"/>
        </w:rPr>
        <w:t xml:space="preserve"> in Step Functions.</w:t>
      </w:r>
    </w:p>
    <w:p w14:paraId="2040E0F3" w14:textId="77777777" w:rsidR="005D302C" w:rsidRPr="005D302C" w:rsidRDefault="005D302C" w:rsidP="005D302C">
      <w:pPr>
        <w:numPr>
          <w:ilvl w:val="1"/>
          <w:numId w:val="23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 xml:space="preserve">Use </w:t>
      </w:r>
      <w:r w:rsidRPr="005D302C">
        <w:rPr>
          <w:rFonts w:asciiTheme="minorHAnsi" w:hAnsiTheme="minorHAnsi"/>
          <w:b/>
          <w:bCs/>
          <w:sz w:val="28"/>
          <w:szCs w:val="32"/>
        </w:rPr>
        <w:t>Standard</w:t>
      </w:r>
      <w:r w:rsidRPr="005D302C">
        <w:rPr>
          <w:rFonts w:asciiTheme="minorHAnsi" w:hAnsiTheme="minorHAnsi"/>
          <w:sz w:val="28"/>
          <w:szCs w:val="32"/>
        </w:rPr>
        <w:t xml:space="preserve"> type for ETL-like workflows.</w:t>
      </w:r>
    </w:p>
    <w:p w14:paraId="7402973A" w14:textId="77777777" w:rsidR="005D302C" w:rsidRPr="005D302C" w:rsidRDefault="005D302C" w:rsidP="005D302C">
      <w:pPr>
        <w:numPr>
          <w:ilvl w:val="0"/>
          <w:numId w:val="23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b/>
          <w:bCs/>
          <w:sz w:val="28"/>
          <w:szCs w:val="32"/>
        </w:rPr>
        <w:t>Adding states</w:t>
      </w:r>
    </w:p>
    <w:p w14:paraId="22707AD1" w14:textId="77777777" w:rsidR="005D302C" w:rsidRPr="005D302C" w:rsidRDefault="005D302C" w:rsidP="005D302C">
      <w:pPr>
        <w:numPr>
          <w:ilvl w:val="1"/>
          <w:numId w:val="23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Add states one by one (Insert, Update, Test).</w:t>
      </w:r>
    </w:p>
    <w:p w14:paraId="50246962" w14:textId="77777777" w:rsidR="005D302C" w:rsidRPr="005D302C" w:rsidRDefault="005D302C" w:rsidP="005D302C">
      <w:pPr>
        <w:numPr>
          <w:ilvl w:val="1"/>
          <w:numId w:val="23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Each state invokes one Lambda function.</w:t>
      </w:r>
    </w:p>
    <w:p w14:paraId="1FEBBD0E" w14:textId="77777777" w:rsidR="005D302C" w:rsidRPr="005D302C" w:rsidRDefault="005D302C" w:rsidP="005D302C">
      <w:pPr>
        <w:numPr>
          <w:ilvl w:val="0"/>
          <w:numId w:val="23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b/>
          <w:bCs/>
          <w:sz w:val="28"/>
          <w:szCs w:val="32"/>
        </w:rPr>
        <w:t>Choice states</w:t>
      </w:r>
    </w:p>
    <w:p w14:paraId="31C07D81" w14:textId="77777777" w:rsidR="005D302C" w:rsidRPr="005D302C" w:rsidRDefault="005D302C" w:rsidP="005D302C">
      <w:pPr>
        <w:numPr>
          <w:ilvl w:val="1"/>
          <w:numId w:val="23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Add conditions directly on the Lambda result, for example:</w:t>
      </w:r>
    </w:p>
    <w:p w14:paraId="409B9947" w14:textId="77777777" w:rsidR="005D302C" w:rsidRPr="005D302C" w:rsidRDefault="005D302C" w:rsidP="005D302C">
      <w:pPr>
        <w:numPr>
          <w:ilvl w:val="1"/>
          <w:numId w:val="23"/>
        </w:numPr>
        <w:rPr>
          <w:rFonts w:asciiTheme="minorHAnsi" w:hAnsiTheme="minorHAnsi"/>
          <w:sz w:val="28"/>
          <w:szCs w:val="32"/>
        </w:rPr>
      </w:pPr>
      <w:proofErr w:type="gramStart"/>
      <w:r w:rsidRPr="005D302C">
        <w:rPr>
          <w:rFonts w:asciiTheme="minorHAnsi" w:hAnsiTheme="minorHAnsi"/>
          <w:sz w:val="28"/>
          <w:szCs w:val="32"/>
        </w:rPr>
        <w:t>$.</w:t>
      </w:r>
      <w:proofErr w:type="spellStart"/>
      <w:r w:rsidRPr="005D302C">
        <w:rPr>
          <w:rFonts w:asciiTheme="minorHAnsi" w:hAnsiTheme="minorHAnsi"/>
          <w:sz w:val="28"/>
          <w:szCs w:val="32"/>
        </w:rPr>
        <w:t>inserted</w:t>
      </w:r>
      <w:proofErr w:type="gramEnd"/>
      <w:r w:rsidRPr="005D302C">
        <w:rPr>
          <w:rFonts w:asciiTheme="minorHAnsi" w:hAnsiTheme="minorHAnsi"/>
          <w:sz w:val="28"/>
          <w:szCs w:val="32"/>
        </w:rPr>
        <w:t>_count</w:t>
      </w:r>
      <w:proofErr w:type="spellEnd"/>
      <w:r w:rsidRPr="005D302C">
        <w:rPr>
          <w:rFonts w:asciiTheme="minorHAnsi" w:hAnsiTheme="minorHAnsi"/>
          <w:sz w:val="28"/>
          <w:szCs w:val="32"/>
        </w:rPr>
        <w:t xml:space="preserve"> &gt; 4</w:t>
      </w:r>
    </w:p>
    <w:p w14:paraId="2C540359" w14:textId="77777777" w:rsidR="005D302C" w:rsidRPr="005D302C" w:rsidRDefault="005D302C" w:rsidP="005D302C">
      <w:pPr>
        <w:numPr>
          <w:ilvl w:val="1"/>
          <w:numId w:val="23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If the condition is true, go to the next step.</w:t>
      </w:r>
    </w:p>
    <w:p w14:paraId="2E113CE8" w14:textId="77777777" w:rsidR="005D302C" w:rsidRPr="005D302C" w:rsidRDefault="005D302C" w:rsidP="005D302C">
      <w:pPr>
        <w:numPr>
          <w:ilvl w:val="1"/>
          <w:numId w:val="23"/>
        </w:numPr>
        <w:rPr>
          <w:rFonts w:asciiTheme="minorHAnsi" w:hAnsiTheme="minorHAnsi"/>
          <w:sz w:val="28"/>
          <w:szCs w:val="32"/>
        </w:rPr>
      </w:pPr>
      <w:r w:rsidRPr="005D302C">
        <w:rPr>
          <w:rFonts w:asciiTheme="minorHAnsi" w:hAnsiTheme="minorHAnsi"/>
          <w:sz w:val="28"/>
          <w:szCs w:val="32"/>
        </w:rPr>
        <w:t>Otherwise, fail or go to an error handler.</w:t>
      </w:r>
    </w:p>
    <w:p w14:paraId="4CD9B154" w14:textId="05BE9D7D" w:rsidR="000E75D8" w:rsidRPr="005D302C" w:rsidRDefault="000E75D8" w:rsidP="005D302C"/>
    <w:sectPr w:rsidR="000E75D8" w:rsidRPr="005D302C" w:rsidSect="004646FA">
      <w:pgSz w:w="11906" w:h="16838" w:code="9"/>
      <w:pgMar w:top="1985" w:right="1134" w:bottom="1418" w:left="1134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712CA" w14:textId="77777777" w:rsidR="00E26AF2" w:rsidRDefault="00E26AF2" w:rsidP="00A71273">
      <w:r>
        <w:separator/>
      </w:r>
    </w:p>
    <w:p w14:paraId="3348CA31" w14:textId="77777777" w:rsidR="00E26AF2" w:rsidRDefault="00E26AF2" w:rsidP="00A71273"/>
    <w:p w14:paraId="0A81887B" w14:textId="77777777" w:rsidR="00E26AF2" w:rsidRDefault="00E26AF2" w:rsidP="00A71273"/>
  </w:endnote>
  <w:endnote w:type="continuationSeparator" w:id="0">
    <w:p w14:paraId="6BF1EAEE" w14:textId="77777777" w:rsidR="00E26AF2" w:rsidRDefault="00E26AF2" w:rsidP="00A71273">
      <w:r>
        <w:continuationSeparator/>
      </w:r>
    </w:p>
    <w:p w14:paraId="3ACE8F97" w14:textId="77777777" w:rsidR="00E26AF2" w:rsidRDefault="00E26AF2" w:rsidP="00A71273"/>
    <w:p w14:paraId="216779AF" w14:textId="77777777" w:rsidR="00E26AF2" w:rsidRDefault="00E26AF2" w:rsidP="00A712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A8E27" w14:textId="77777777" w:rsidR="00E26AF2" w:rsidRDefault="00E26AF2" w:rsidP="00A71273">
      <w:r>
        <w:separator/>
      </w:r>
    </w:p>
  </w:footnote>
  <w:footnote w:type="continuationSeparator" w:id="0">
    <w:p w14:paraId="1AA45C04" w14:textId="77777777" w:rsidR="00E26AF2" w:rsidRDefault="00E26AF2" w:rsidP="00A71273">
      <w:r>
        <w:continuationSeparator/>
      </w:r>
    </w:p>
    <w:p w14:paraId="2E6ABCD4" w14:textId="77777777" w:rsidR="00E26AF2" w:rsidRDefault="00E26AF2" w:rsidP="00A71273"/>
    <w:p w14:paraId="4FDACD68" w14:textId="77777777" w:rsidR="00E26AF2" w:rsidRDefault="00E26AF2" w:rsidP="00A7127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E1145FA"/>
    <w:multiLevelType w:val="hybridMultilevel"/>
    <w:tmpl w:val="C35648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A04251"/>
    <w:multiLevelType w:val="multilevel"/>
    <w:tmpl w:val="AC44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2B165AA"/>
    <w:multiLevelType w:val="multilevel"/>
    <w:tmpl w:val="E91C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05078A"/>
    <w:multiLevelType w:val="multilevel"/>
    <w:tmpl w:val="B5C87130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9" w15:restartNumberingAfterBreak="0">
    <w:nsid w:val="34DA3F90"/>
    <w:multiLevelType w:val="hybridMultilevel"/>
    <w:tmpl w:val="88FA7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13276930">
    <w:abstractNumId w:val="9"/>
  </w:num>
  <w:num w:numId="2" w16cid:durableId="1678000085">
    <w:abstractNumId w:val="7"/>
  </w:num>
  <w:num w:numId="3" w16cid:durableId="1870414742">
    <w:abstractNumId w:val="6"/>
  </w:num>
  <w:num w:numId="4" w16cid:durableId="311520588">
    <w:abstractNumId w:val="5"/>
  </w:num>
  <w:num w:numId="5" w16cid:durableId="127206317">
    <w:abstractNumId w:val="4"/>
  </w:num>
  <w:num w:numId="6" w16cid:durableId="231888021">
    <w:abstractNumId w:val="8"/>
  </w:num>
  <w:num w:numId="7" w16cid:durableId="1244757751">
    <w:abstractNumId w:val="3"/>
  </w:num>
  <w:num w:numId="8" w16cid:durableId="2036924501">
    <w:abstractNumId w:val="2"/>
  </w:num>
  <w:num w:numId="9" w16cid:durableId="934434422">
    <w:abstractNumId w:val="1"/>
  </w:num>
  <w:num w:numId="10" w16cid:durableId="1104806334">
    <w:abstractNumId w:val="0"/>
  </w:num>
  <w:num w:numId="11" w16cid:durableId="342124287">
    <w:abstractNumId w:val="21"/>
  </w:num>
  <w:num w:numId="12" w16cid:durableId="10573716">
    <w:abstractNumId w:val="11"/>
  </w:num>
  <w:num w:numId="13" w16cid:durableId="716122934">
    <w:abstractNumId w:val="20"/>
  </w:num>
  <w:num w:numId="14" w16cid:durableId="1336686072">
    <w:abstractNumId w:val="11"/>
    <w:lvlOverride w:ilvl="0">
      <w:startOverride w:val="1"/>
    </w:lvlOverride>
  </w:num>
  <w:num w:numId="15" w16cid:durableId="874971344">
    <w:abstractNumId w:val="16"/>
  </w:num>
  <w:num w:numId="16" w16cid:durableId="2031442700">
    <w:abstractNumId w:val="14"/>
  </w:num>
  <w:num w:numId="17" w16cid:durableId="266620339">
    <w:abstractNumId w:val="10"/>
  </w:num>
  <w:num w:numId="18" w16cid:durableId="848909894">
    <w:abstractNumId w:val="22"/>
  </w:num>
  <w:num w:numId="19" w16cid:durableId="1718042019">
    <w:abstractNumId w:val="15"/>
  </w:num>
  <w:num w:numId="20" w16cid:durableId="1160582426">
    <w:abstractNumId w:val="18"/>
  </w:num>
  <w:num w:numId="21" w16cid:durableId="908229000">
    <w:abstractNumId w:val="19"/>
  </w:num>
  <w:num w:numId="22" w16cid:durableId="413359654">
    <w:abstractNumId w:val="17"/>
  </w:num>
  <w:num w:numId="23" w16cid:durableId="1604454833">
    <w:abstractNumId w:val="13"/>
  </w:num>
  <w:num w:numId="24" w16cid:durableId="20967801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5F1"/>
    <w:rsid w:val="00004078"/>
    <w:rsid w:val="00006EFF"/>
    <w:rsid w:val="00021530"/>
    <w:rsid w:val="0003398B"/>
    <w:rsid w:val="0003526B"/>
    <w:rsid w:val="00036A02"/>
    <w:rsid w:val="00050DCE"/>
    <w:rsid w:val="00052F6D"/>
    <w:rsid w:val="00083398"/>
    <w:rsid w:val="000A211A"/>
    <w:rsid w:val="000A4B8D"/>
    <w:rsid w:val="000B07F5"/>
    <w:rsid w:val="000D576D"/>
    <w:rsid w:val="000E219D"/>
    <w:rsid w:val="000E75D8"/>
    <w:rsid w:val="000F4A5C"/>
    <w:rsid w:val="001172EF"/>
    <w:rsid w:val="0012553C"/>
    <w:rsid w:val="00134547"/>
    <w:rsid w:val="00156CA1"/>
    <w:rsid w:val="00170B2E"/>
    <w:rsid w:val="00192D2B"/>
    <w:rsid w:val="001A554B"/>
    <w:rsid w:val="001B671A"/>
    <w:rsid w:val="001C5F88"/>
    <w:rsid w:val="001C6B44"/>
    <w:rsid w:val="001E4FDC"/>
    <w:rsid w:val="002038A2"/>
    <w:rsid w:val="00232DED"/>
    <w:rsid w:val="00264726"/>
    <w:rsid w:val="00264847"/>
    <w:rsid w:val="00271388"/>
    <w:rsid w:val="002B1320"/>
    <w:rsid w:val="00303650"/>
    <w:rsid w:val="003133A3"/>
    <w:rsid w:val="00313492"/>
    <w:rsid w:val="003147E8"/>
    <w:rsid w:val="0032135D"/>
    <w:rsid w:val="00340348"/>
    <w:rsid w:val="00356625"/>
    <w:rsid w:val="00357CB1"/>
    <w:rsid w:val="00361B4B"/>
    <w:rsid w:val="00373376"/>
    <w:rsid w:val="0038099A"/>
    <w:rsid w:val="0038229A"/>
    <w:rsid w:val="0040746F"/>
    <w:rsid w:val="00413188"/>
    <w:rsid w:val="004131BB"/>
    <w:rsid w:val="004513B6"/>
    <w:rsid w:val="00455217"/>
    <w:rsid w:val="004605D7"/>
    <w:rsid w:val="00462CB3"/>
    <w:rsid w:val="004646FA"/>
    <w:rsid w:val="00473322"/>
    <w:rsid w:val="00474D21"/>
    <w:rsid w:val="004B3B46"/>
    <w:rsid w:val="004B6102"/>
    <w:rsid w:val="004B6219"/>
    <w:rsid w:val="004C77A7"/>
    <w:rsid w:val="004D3337"/>
    <w:rsid w:val="004F2021"/>
    <w:rsid w:val="00511B76"/>
    <w:rsid w:val="0051761D"/>
    <w:rsid w:val="00520BE4"/>
    <w:rsid w:val="00563860"/>
    <w:rsid w:val="00567BF1"/>
    <w:rsid w:val="00575F7A"/>
    <w:rsid w:val="00591304"/>
    <w:rsid w:val="005B6E49"/>
    <w:rsid w:val="005C1F3D"/>
    <w:rsid w:val="005D302C"/>
    <w:rsid w:val="005D69E8"/>
    <w:rsid w:val="005F01CC"/>
    <w:rsid w:val="005F4CBB"/>
    <w:rsid w:val="00611E8B"/>
    <w:rsid w:val="00622F48"/>
    <w:rsid w:val="00627E3D"/>
    <w:rsid w:val="00671A80"/>
    <w:rsid w:val="0067352E"/>
    <w:rsid w:val="00673AA4"/>
    <w:rsid w:val="006805C1"/>
    <w:rsid w:val="00692D20"/>
    <w:rsid w:val="006A388C"/>
    <w:rsid w:val="006C19C5"/>
    <w:rsid w:val="006D180E"/>
    <w:rsid w:val="006E26EF"/>
    <w:rsid w:val="006E7810"/>
    <w:rsid w:val="007004AE"/>
    <w:rsid w:val="007015F1"/>
    <w:rsid w:val="007022AD"/>
    <w:rsid w:val="00717633"/>
    <w:rsid w:val="0074074E"/>
    <w:rsid w:val="00781C7E"/>
    <w:rsid w:val="00790EFE"/>
    <w:rsid w:val="007A4C1D"/>
    <w:rsid w:val="007B5DEF"/>
    <w:rsid w:val="007C4BB2"/>
    <w:rsid w:val="007D58A6"/>
    <w:rsid w:val="007F212B"/>
    <w:rsid w:val="008123B7"/>
    <w:rsid w:val="008362E2"/>
    <w:rsid w:val="008429C5"/>
    <w:rsid w:val="008441F1"/>
    <w:rsid w:val="00846E09"/>
    <w:rsid w:val="008567C2"/>
    <w:rsid w:val="00860C67"/>
    <w:rsid w:val="00861273"/>
    <w:rsid w:val="00875D97"/>
    <w:rsid w:val="008A2F66"/>
    <w:rsid w:val="008A3942"/>
    <w:rsid w:val="008C23A8"/>
    <w:rsid w:val="008F5CF8"/>
    <w:rsid w:val="00926C56"/>
    <w:rsid w:val="00931375"/>
    <w:rsid w:val="009356C1"/>
    <w:rsid w:val="009411D4"/>
    <w:rsid w:val="00976DBA"/>
    <w:rsid w:val="0098297B"/>
    <w:rsid w:val="00987A9F"/>
    <w:rsid w:val="009B26E8"/>
    <w:rsid w:val="009B789E"/>
    <w:rsid w:val="009E2424"/>
    <w:rsid w:val="009E657B"/>
    <w:rsid w:val="00A07901"/>
    <w:rsid w:val="00A43256"/>
    <w:rsid w:val="00A71273"/>
    <w:rsid w:val="00A77E62"/>
    <w:rsid w:val="00A87A15"/>
    <w:rsid w:val="00A96AFC"/>
    <w:rsid w:val="00AC3721"/>
    <w:rsid w:val="00AC6513"/>
    <w:rsid w:val="00AE5E57"/>
    <w:rsid w:val="00B019EC"/>
    <w:rsid w:val="00B11358"/>
    <w:rsid w:val="00B34878"/>
    <w:rsid w:val="00B3760B"/>
    <w:rsid w:val="00B40AE0"/>
    <w:rsid w:val="00B57967"/>
    <w:rsid w:val="00B86932"/>
    <w:rsid w:val="00B9600E"/>
    <w:rsid w:val="00BB2C2A"/>
    <w:rsid w:val="00BC36B9"/>
    <w:rsid w:val="00BE3BAD"/>
    <w:rsid w:val="00C01F7E"/>
    <w:rsid w:val="00C151C3"/>
    <w:rsid w:val="00C75D7A"/>
    <w:rsid w:val="00C77D08"/>
    <w:rsid w:val="00C93C08"/>
    <w:rsid w:val="00CB1799"/>
    <w:rsid w:val="00CD3200"/>
    <w:rsid w:val="00D04318"/>
    <w:rsid w:val="00D04BE0"/>
    <w:rsid w:val="00D333DE"/>
    <w:rsid w:val="00D81117"/>
    <w:rsid w:val="00D84489"/>
    <w:rsid w:val="00D84FED"/>
    <w:rsid w:val="00DA3F51"/>
    <w:rsid w:val="00DA68E9"/>
    <w:rsid w:val="00DE1B5A"/>
    <w:rsid w:val="00DE699C"/>
    <w:rsid w:val="00DF25B9"/>
    <w:rsid w:val="00E01632"/>
    <w:rsid w:val="00E26AF2"/>
    <w:rsid w:val="00E355A4"/>
    <w:rsid w:val="00E4251A"/>
    <w:rsid w:val="00E63A08"/>
    <w:rsid w:val="00E65A56"/>
    <w:rsid w:val="00E960A2"/>
    <w:rsid w:val="00EC0A92"/>
    <w:rsid w:val="00EE014E"/>
    <w:rsid w:val="00EF6E85"/>
    <w:rsid w:val="00F0109D"/>
    <w:rsid w:val="00F14732"/>
    <w:rsid w:val="00F4251E"/>
    <w:rsid w:val="00F52D28"/>
    <w:rsid w:val="00F70023"/>
    <w:rsid w:val="00F729AF"/>
    <w:rsid w:val="00F7774E"/>
    <w:rsid w:val="00FA0688"/>
    <w:rsid w:val="00FC010B"/>
    <w:rsid w:val="00FC2DB1"/>
    <w:rsid w:val="00FF18F5"/>
    <w:rsid w:val="00FF4AFF"/>
    <w:rsid w:val="00FF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A443A9"/>
  <w15:docId w15:val="{DBB9B70B-2309-4E7C-BA7D-CEC6005F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273"/>
    <w:pPr>
      <w:spacing w:after="80" w:line="240" w:lineRule="auto"/>
    </w:pPr>
    <w:rPr>
      <w:rFonts w:ascii="Frutiger LT Com 45 Light" w:hAnsi="Frutiger LT Com 45 Light"/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51A"/>
    <w:pPr>
      <w:keepNext/>
      <w:keepLines/>
      <w:spacing w:before="400"/>
      <w:outlineLvl w:val="0"/>
    </w:pPr>
    <w:rPr>
      <w:rFonts w:eastAsiaTheme="majorEastAsia" w:cstheme="majorBidi"/>
      <w:b/>
      <w:caps/>
      <w:color w:val="003B5C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51A"/>
    <w:pPr>
      <w:keepNext/>
      <w:keepLines/>
      <w:spacing w:before="320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/>
      <w:outlineLvl w:val="2"/>
    </w:pPr>
    <w:rPr>
      <w:rFonts w:eastAsiaTheme="majorEastAsia" w:cstheme="majorBidi"/>
      <w:b/>
      <w:caps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7B5DEF"/>
    <w:pPr>
      <w:spacing w:after="0"/>
      <w:contextualSpacing/>
    </w:pPr>
    <w:rPr>
      <w:rFonts w:eastAsiaTheme="majorEastAsia" w:cstheme="majorBidi"/>
      <w:b/>
      <w:caps/>
      <w:color w:val="62B5E5"/>
      <w:spacing w:val="-10"/>
      <w:kern w:val="28"/>
      <w:sz w:val="50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7B5DEF"/>
    <w:rPr>
      <w:rFonts w:ascii="Frutiger LT Com 45 Light" w:eastAsiaTheme="majorEastAsia" w:hAnsi="Frutiger LT Com 45 Light" w:cstheme="majorBidi"/>
      <w:b/>
      <w:caps/>
      <w:color w:val="62B5E5"/>
      <w:spacing w:val="-10"/>
      <w:kern w:val="28"/>
      <w:sz w:val="50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E4251A"/>
    <w:rPr>
      <w:rFonts w:ascii="Frutiger LT Com 45 Light" w:eastAsiaTheme="majorEastAsia" w:hAnsi="Frutiger LT Com 45 Light" w:cstheme="majorBidi"/>
      <w:b/>
      <w:caps/>
      <w:color w:val="003B5C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E4251A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052F6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006EF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8C23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rsid w:val="002038A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411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11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-central-1.console.aws.amazon.com/lambda/home?region=eu-central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u-central-1.console.aws.amazon.com/states/home?region=eu-central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u-central-1.console.aws.amazon.com/lambda/home?region=eu-central-1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WorldSkills%20International\WSI_doc_v2.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CF538-1601-41FB-AC95-DB7EBE131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WSI_doc_v2.1.dotx</Template>
  <TotalTime>12611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Dias M. Ermekov</cp:lastModifiedBy>
  <cp:revision>5</cp:revision>
  <cp:lastPrinted>2018-12-12T04:41:00Z</cp:lastPrinted>
  <dcterms:created xsi:type="dcterms:W3CDTF">2025-04-01T19:20:00Z</dcterms:created>
  <dcterms:modified xsi:type="dcterms:W3CDTF">2025-09-09T19:12:00Z</dcterms:modified>
</cp:coreProperties>
</file>